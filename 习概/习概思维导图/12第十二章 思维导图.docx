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63D7C1">
      <w:pPr>
        <w:adjustRightInd w:val="0"/>
        <w:snapToGrid w:val="0"/>
        <w:rPr>
          <w:rFonts w:hint="eastAsia" w:ascii="汉仪中黑简" w:hAnsi="思源黑体 Regular" w:eastAsia="汉仪中黑简"/>
          <w:sz w:val="22"/>
          <w:szCs w:val="22"/>
          <w:lang w:eastAsia="zh-CN"/>
        </w:rPr>
      </w:pPr>
      <w:bookmarkStart w:id="0" w:name="_Hlk91689766"/>
    </w:p>
    <w:p w14:paraId="4BE6C364">
      <w:pPr>
        <w:adjustRightInd w:val="0"/>
        <w:snapToGrid w:val="0"/>
        <w:rPr>
          <w:rFonts w:ascii="汉仪中黑简" w:hAnsi="思源黑体 Regular" w:eastAsia="汉仪中黑简"/>
          <w:sz w:val="22"/>
        </w:rPr>
      </w:pPr>
    </w:p>
    <w:p w14:paraId="744AEBFE">
      <w:pPr>
        <w:adjustRightInd w:val="0"/>
        <w:snapToGrid w:val="0"/>
        <w:rPr>
          <w:rFonts w:ascii="汉仪中黑简" w:hAnsi="思源黑体 Regular" w:eastAsia="汉仪中黑简"/>
          <w:sz w:val="22"/>
        </w:rPr>
      </w:pPr>
    </w:p>
    <w:p w14:paraId="6A1433B1">
      <w:pPr>
        <w:adjustRightInd w:val="0"/>
        <w:snapToGrid w:val="0"/>
        <w:rPr>
          <w:rFonts w:ascii="汉仪中黑简" w:hAnsi="思源黑体 Regular" w:eastAsia="汉仪中黑简"/>
          <w:sz w:val="22"/>
        </w:rPr>
      </w:pPr>
      <w:bookmarkStart w:id="1" w:name="_GoBack"/>
      <w:r>
        <w:rPr>
          <w:rFonts w:hint="eastAsia" w:ascii="思源黑体 Medium" w:hAnsi="思源黑体 Medium" w:eastAsia="思源黑体 Regular" w:cs="思源黑体 Medium"/>
          <w:lang w:eastAsia="zh-CN"/>
        </w:rPr>
        <w:drawing>
          <wp:inline distT="0" distB="0" distL="114300" distR="114300">
            <wp:extent cx="5739765" cy="7668260"/>
            <wp:effectExtent l="0" t="0" r="635" b="2540"/>
            <wp:docPr id="6" name="C9F754DE-2CAD-44b6-B708-469DEB6407EB-7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9F754DE-2CAD-44b6-B708-469DEB6407EB-7" descr="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766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427DA71E">
      <w:pPr>
        <w:adjustRightInd w:val="0"/>
        <w:snapToGrid w:val="0"/>
        <w:rPr>
          <w:rFonts w:ascii="汉仪中黑简" w:hAnsi="思源黑体 Regular" w:eastAsia="汉仪中黑简"/>
          <w:sz w:val="22"/>
        </w:rPr>
      </w:pPr>
    </w:p>
    <w:p w14:paraId="7BF66BE5">
      <w:pPr>
        <w:adjustRightInd w:val="0"/>
        <w:snapToGrid w:val="0"/>
        <w:rPr>
          <w:rFonts w:ascii="汉仪中黑简" w:hAnsi="思源黑体 Regular" w:eastAsia="汉仪中黑简"/>
          <w:sz w:val="22"/>
        </w:rPr>
      </w:pPr>
    </w:p>
    <w:p w14:paraId="6FCD28DC">
      <w:pPr>
        <w:adjustRightInd w:val="0"/>
        <w:snapToGrid w:val="0"/>
        <w:rPr>
          <w:rFonts w:ascii="思源黑体 Regular" w:hAnsi="思源黑体 Regular" w:eastAsia="思源黑体 Regular"/>
          <w:sz w:val="22"/>
        </w:rPr>
      </w:pPr>
    </w:p>
    <w:p w14:paraId="5AA7F488">
      <w:pPr>
        <w:widowControl/>
        <w:jc w:val="left"/>
        <w:rPr>
          <w:rFonts w:hint="eastAsia" w:ascii="思源黑体 Medium" w:hAnsi="思源黑体 Medium" w:eastAsia="思源黑体 Regular" w:cs="思源黑体 Medium"/>
          <w:lang w:eastAsia="zh-CN"/>
        </w:rPr>
        <w:sectPr>
          <w:headerReference r:id="rId3" w:type="default"/>
          <w:footerReference r:id="rId4" w:type="default"/>
          <w:pgSz w:w="11906" w:h="16838"/>
          <w:pgMar w:top="1418" w:right="1418" w:bottom="1418" w:left="1418" w:header="851" w:footer="992" w:gutter="0"/>
          <w:cols w:space="425" w:num="1"/>
          <w:docGrid w:type="lines" w:linePitch="312" w:charSpace="0"/>
        </w:sectPr>
      </w:pPr>
      <w:r>
        <w:rPr>
          <w:rFonts w:ascii="思源黑体 Regular" w:hAnsi="思源黑体 Regular" w:eastAsia="思源黑体 Regular"/>
          <w:sz w:val="22"/>
        </w:rPr>
        <w:br w:type="page"/>
      </w:r>
      <w:bookmarkEnd w:id="0"/>
    </w:p>
    <w:p w14:paraId="07F6EAE1">
      <w:pPr>
        <w:ind w:left="5880" w:leftChars="2800"/>
        <w:rPr>
          <w:rFonts w:ascii="思源黑体 Regular" w:hAnsi="思源黑体 Regular" w:eastAsia="思源黑体 Regular"/>
        </w:rPr>
      </w:pPr>
      <w:r>
        <w:rPr>
          <w:rFonts w:ascii="思源黑体 Regular" w:hAnsi="思源黑体 Regular" w:eastAsia="思源黑体 Regula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626745</wp:posOffset>
                </wp:positionH>
                <wp:positionV relativeFrom="paragraph">
                  <wp:posOffset>508635</wp:posOffset>
                </wp:positionV>
                <wp:extent cx="6306820" cy="9674860"/>
                <wp:effectExtent l="0" t="0" r="0" b="317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6921" cy="9674632"/>
                          <a:chOff x="0" y="0"/>
                          <a:chExt cx="6306921" cy="9674632"/>
                        </a:xfrm>
                      </wpg:grpSpPr>
                      <wps:wsp>
                        <wps:cNvPr id="10" name="文本框 10"/>
                        <wps:cNvSpPr txBox="1"/>
                        <wps:spPr>
                          <a:xfrm>
                            <a:off x="58521" y="2604212"/>
                            <a:ext cx="6248400" cy="1943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15AA2B">
                              <w:pPr>
                                <w:autoSpaceDE w:val="0"/>
                                <w:spacing w:after="240"/>
                                <w:rPr>
                                  <w:rFonts w:ascii="汉仪中黑简" w:hAnsi="汉仪中黑简" w:eastAsia="汉仪中黑简" w:cs="汉仪中黑简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/>
                                  <w:bCs/>
                                  <w:color w:val="FF2832"/>
                                  <w:sz w:val="48"/>
                                  <w:szCs w:val="48"/>
                                  <w:lang w:bidi="ar"/>
                                </w:rPr>
                                <w:t>02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/>
                                  <w:bCs/>
                                  <w:sz w:val="32"/>
                                  <w:szCs w:val="32"/>
                                  <w:lang w:bidi="ar"/>
                                </w:rPr>
                                <w:t>素材说明</w:t>
                              </w:r>
                            </w:p>
                            <w:p w14:paraId="16080BE6">
                              <w:pPr>
                                <w:autoSpaceDE w:val="0"/>
                                <w:spacing w:after="120"/>
                                <w:ind w:firstLine="210" w:firstLineChars="100"/>
                                <w:rPr>
                                  <w:rFonts w:ascii="汉仪中黑简" w:hAnsi="汉仪中黑简" w:eastAsia="汉仪中黑简" w:cs="汉仪中黑简"/>
                                  <w:b/>
                                  <w:bCs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/>
                                  <w:bCs/>
                                  <w:szCs w:val="21"/>
                                  <w:lang w:bidi="ar"/>
                                </w:rPr>
                                <w:t>图片：</w:t>
                              </w:r>
                            </w:p>
                            <w:p w14:paraId="6CEE94F8">
                              <w:pPr>
                                <w:ind w:firstLine="150" w:firstLineChars="100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kern w:val="24"/>
                                  <w:sz w:val="15"/>
                                  <w:szCs w:val="15"/>
                                  <w:lang w:bidi="ar"/>
                                </w:rPr>
                                <w:t>无。</w:t>
                              </w:r>
                            </w:p>
                            <w:p w14:paraId="43F380D6">
                              <w:pPr>
                                <w:autoSpaceDE w:val="0"/>
                                <w:spacing w:before="160" w:after="120"/>
                                <w:ind w:firstLine="210" w:firstLineChars="100"/>
                                <w:rPr>
                                  <w:rFonts w:ascii="汉仪中黑简" w:hAnsi="汉仪中黑简" w:eastAsia="汉仪中黑简" w:cs="汉仪中黑简"/>
                                  <w:b/>
                                  <w:bCs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/>
                                  <w:bCs/>
                                  <w:szCs w:val="21"/>
                                  <w:lang w:bidi="ar"/>
                                </w:rPr>
                                <w:t>素材：</w:t>
                              </w:r>
                            </w:p>
                            <w:p w14:paraId="3262FC51">
                              <w:pPr>
                                <w:ind w:firstLine="150" w:firstLineChars="100"/>
                                <w:rPr>
                                  <w:rFonts w:ascii="汉仪中黑简" w:hAnsi="汉仪中黑简" w:eastAsia="汉仪中黑简" w:cs="汉仪中黑简"/>
                                  <w:color w:val="222222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kern w:val="24"/>
                                  <w:sz w:val="15"/>
                                  <w:szCs w:val="15"/>
                                  <w:lang w:bidi="ar"/>
                                </w:rPr>
                                <w:t>无。</w:t>
                              </w:r>
                            </w:p>
                            <w:p w14:paraId="1FC75E51">
                              <w:pPr>
                                <w:rPr>
                                  <w:rFonts w:ascii="汉仪中黑简" w:hAnsi="汉仪中黑简" w:eastAsia="汉仪中黑简" w:cs="汉仪中黑简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" name="文本框 11"/>
                        <wps:cNvSpPr txBox="1"/>
                        <wps:spPr>
                          <a:xfrm>
                            <a:off x="58521" y="4988967"/>
                            <a:ext cx="3115310" cy="46856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A644A1">
                              <w:pPr>
                                <w:autoSpaceDE w:val="0"/>
                                <w:spacing w:after="240"/>
                                <w:rPr>
                                  <w:rFonts w:ascii="汉仪中黑简" w:hAnsi="汉仪中黑简" w:eastAsia="汉仪中黑简" w:cs="汉仪中黑简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/>
                                  <w:bCs/>
                                  <w:color w:val="FF2832"/>
                                  <w:sz w:val="40"/>
                                  <w:szCs w:val="40"/>
                                  <w:lang w:bidi="ar"/>
                                </w:rPr>
                                <w:t>03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/>
                                  <w:bCs/>
                                  <w:sz w:val="32"/>
                                  <w:szCs w:val="32"/>
                                  <w:lang w:bidi="ar"/>
                                </w:rPr>
                                <w:t>尾页删除方法</w:t>
                              </w:r>
                            </w:p>
                            <w:p w14:paraId="29F09F4E">
                              <w:pPr>
                                <w:autoSpaceDE w:val="0"/>
                                <w:adjustRightInd w:val="0"/>
                                <w:snapToGrid w:val="0"/>
                                <w:spacing w:after="40"/>
                                <w:rPr>
                                  <w:rFonts w:ascii="汉仪中黑简" w:hAnsi="汉仪中黑简" w:eastAsia="汉仪中黑简" w:cs="汉仪中黑简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  <w:lang w:bidi="ar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  <w:lang w:bidi="ar"/>
                                </w:rPr>
                                <w:t xml:space="preserve">方法一：      </w:t>
                              </w:r>
                            </w:p>
                            <w:p w14:paraId="19C62D83">
                              <w:pPr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18"/>
                                  <w:szCs w:val="18"/>
                                  <w:lang w:bidi="ar"/>
                                </w:rPr>
                                <w:t xml:space="preserve">1、点击「章节」-「章节导航」 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  <w:lang w:bidi="ar"/>
                                </w:rPr>
                                <w:t xml:space="preserve">                        </w:t>
                              </w:r>
                            </w:p>
                            <w:p w14:paraId="6D53A5C9">
                              <w:pPr>
                                <w:widowControl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kern w:val="0"/>
                                  <w:sz w:val="24"/>
                                  <w:lang w:bidi="ar"/>
                                </w:rPr>
                                <w:drawing>
                                  <wp:inline distT="0" distB="0" distL="114300" distR="114300">
                                    <wp:extent cx="2712720" cy="415925"/>
                                    <wp:effectExtent l="0" t="0" r="11430" b="3175"/>
                                    <wp:docPr id="4" name="图片 13" descr="IMG_25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图片 13" descr="IMG_256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712720" cy="4159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DC44B5B">
                              <w:pPr>
                                <w:autoSpaceDE w:val="0"/>
                                <w:adjustRightInd w:val="0"/>
                                <w:snapToGrid w:val="0"/>
                                <w:spacing w:before="120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18"/>
                                  <w:szCs w:val="18"/>
                                  <w:lang w:bidi="ar"/>
                                </w:rPr>
                                <w:t>2、点击「尾页所在章节」-「删除本节」即可。</w:t>
                              </w:r>
                            </w:p>
                            <w:p w14:paraId="555E3A3D">
                              <w:pPr>
                                <w:autoSpaceDE w:val="0"/>
                                <w:adjustRightInd w:val="0"/>
                                <w:snapToGrid w:val="0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szCs w:val="21"/>
                                  <w:lang w:bidi="ar"/>
                                </w:rPr>
                                <w:drawing>
                                  <wp:inline distT="0" distB="0" distL="114300" distR="114300">
                                    <wp:extent cx="2751455" cy="2362200"/>
                                    <wp:effectExtent l="0" t="0" r="10795" b="0"/>
                                    <wp:docPr id="5" name="图片 11" descr="IMG_25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" name="图片 11" descr="IMG_258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751455" cy="2362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18"/>
                                  <w:szCs w:val="18"/>
                                  <w:lang w:bidi="ar"/>
                                </w:rPr>
                                <w:t xml:space="preserve">                                                </w:t>
                              </w:r>
                            </w:p>
                            <w:p w14:paraId="4A49A17F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</w:p>
                            <w:p w14:paraId="0D6E548B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29DF3FF3">
                              <w:pPr>
                                <w:autoSpaceDE w:val="0"/>
                                <w:adjustRightInd w:val="0"/>
                                <w:snapToGrid w:val="0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                                </w:t>
                              </w:r>
                            </w:p>
                            <w:p w14:paraId="4C961642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5364E133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33474977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31860C49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45F2DB3B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775110DA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42BA99EF">
                              <w:pPr>
                                <w:autoSpaceDE w:val="0"/>
                                <w:adjustRightInd w:val="0"/>
                                <w:snapToGrid w:val="0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                                </w:t>
                              </w:r>
                            </w:p>
                            <w:p w14:paraId="4E20AA2F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5A11EC5A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158B23E6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6F202D69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0D6B6AB5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0DF4B30C">
                              <w:pPr>
                                <w:rPr>
                                  <w:rFonts w:ascii="汉仪中黑简" w:hAnsi="汉仪中黑简" w:eastAsia="汉仪中黑简" w:cs="汉仪中黑简"/>
                                  <w:color w:val="222222"/>
                                  <w:kern w:val="24"/>
                                  <w:sz w:val="15"/>
                                  <w:szCs w:val="15"/>
                                </w:rPr>
                              </w:pPr>
                            </w:p>
                            <w:p w14:paraId="2EC07F0E">
                              <w:pPr>
                                <w:rPr>
                                  <w:rFonts w:ascii="汉仪中黑简" w:hAnsi="汉仪中黑简" w:eastAsia="汉仪中黑简" w:cs="汉仪中黑简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1" name="文本框 21"/>
                        <wps:cNvSpPr txBox="1"/>
                        <wps:spPr>
                          <a:xfrm>
                            <a:off x="3094329" y="5537607"/>
                            <a:ext cx="3115310" cy="41325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D2DBB8">
                              <w:pPr>
                                <w:autoSpaceDE w:val="0"/>
                                <w:adjustRightInd w:val="0"/>
                                <w:snapToGrid w:val="0"/>
                                <w:spacing w:after="40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  <w:lang w:bidi="ar"/>
                                </w:rPr>
                                <w:t xml:space="preserve">方法二：                              </w:t>
                              </w:r>
                            </w:p>
                            <w:p w14:paraId="5F5F1331">
                              <w:pPr>
                                <w:numPr>
                                  <w:ilvl w:val="0"/>
                                  <w:numId w:val="1"/>
                                </w:numPr>
                                <w:autoSpaceDE w:val="0"/>
                                <w:adjustRightInd w:val="0"/>
                                <w:snapToGrid w:val="0"/>
                                <w:spacing w:after="80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18"/>
                                  <w:szCs w:val="18"/>
                                  <w:lang w:bidi="ar"/>
                                </w:rPr>
                                <w:t>删除多于页面的文本内容，成为空白页。</w:t>
                              </w:r>
                            </w:p>
                            <w:p w14:paraId="49D2C5D4">
                              <w:pPr>
                                <w:autoSpaceDE w:val="0"/>
                                <w:adjustRightInd w:val="0"/>
                                <w:snapToGrid w:val="0"/>
                                <w:spacing w:after="40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18"/>
                                  <w:szCs w:val="18"/>
                                  <w:lang w:bidi="ar"/>
                                </w:rPr>
                                <w:t>2、点击「开始」-「显示/隐藏编辑标记」按钮。</w:t>
                              </w:r>
                            </w:p>
                            <w:p w14:paraId="2C3A6D46">
                              <w:pPr>
                                <w:widowControl/>
                                <w:jc w:val="left"/>
                                <w:rPr>
                                  <w:rFonts w:ascii="汉仪中黑简" w:hAnsi="汉仪中黑简" w:eastAsia="汉仪中黑简" w:cs="汉仪中黑简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kern w:val="0"/>
                                  <w:sz w:val="24"/>
                                  <w:lang w:bidi="ar"/>
                                </w:rPr>
                                <w:drawing>
                                  <wp:inline distT="0" distB="0" distL="114300" distR="114300">
                                    <wp:extent cx="2957195" cy="673735"/>
                                    <wp:effectExtent l="0" t="0" r="14605" b="12065"/>
                                    <wp:docPr id="2" name="图片 15" descr="IMG_25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图片 15" descr="IMG_256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957195" cy="6737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F2963C6">
                              <w:pPr>
                                <w:autoSpaceDE w:val="0"/>
                                <w:adjustRightInd w:val="0"/>
                                <w:snapToGrid w:val="0"/>
                                <w:spacing w:before="240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18"/>
                                  <w:szCs w:val="18"/>
                                  <w:lang w:bidi="ar"/>
                                </w:rPr>
                                <w:t>3、在分页符的后面点击光标，按「Delete」即可。</w:t>
                              </w:r>
                            </w:p>
                            <w:p w14:paraId="4A515199">
                              <w:pPr>
                                <w:widowControl/>
                                <w:jc w:val="left"/>
                                <w:rPr>
                                  <w:rFonts w:ascii="汉仪中黑简" w:hAnsi="汉仪中黑简" w:eastAsia="汉仪中黑简" w:cs="汉仪中黑简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kern w:val="0"/>
                                  <w:sz w:val="24"/>
                                  <w:lang w:bidi="ar"/>
                                </w:rPr>
                                <w:drawing>
                                  <wp:inline distT="0" distB="0" distL="114300" distR="114300">
                                    <wp:extent cx="2889250" cy="1162050"/>
                                    <wp:effectExtent l="0" t="0" r="6350" b="0"/>
                                    <wp:docPr id="3" name="图片 16" descr="IMG_25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图片 16" descr="IMG_256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889250" cy="11620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C8DBE0D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</w:p>
                            <w:p w14:paraId="43A565FA">
                              <w:pPr>
                                <w:autoSpaceDE w:val="0"/>
                                <w:adjustRightInd w:val="0"/>
                                <w:snapToGrid w:val="0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                                </w:t>
                              </w:r>
                            </w:p>
                            <w:p w14:paraId="43A8AD59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74FB194E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2DE9DC58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647A4E23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6C417351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1CBA5594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097D51FD">
                              <w:pPr>
                                <w:autoSpaceDE w:val="0"/>
                                <w:adjustRightInd w:val="0"/>
                                <w:snapToGrid w:val="0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                                </w:t>
                              </w:r>
                            </w:p>
                            <w:p w14:paraId="5CCC8BC0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52DFD429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373F770D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6B0A4918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315524A2">
                              <w:pPr>
                                <w:autoSpaceDE w:val="0"/>
                                <w:adjustRightInd w:val="0"/>
                                <w:snapToGrid w:val="0"/>
                                <w:jc w:val="left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 xml:space="preserve"> </w:t>
                              </w:r>
                            </w:p>
                            <w:p w14:paraId="374EDFFC">
                              <w:pPr>
                                <w:rPr>
                                  <w:rFonts w:ascii="汉仪中黑简" w:hAnsi="汉仪中黑简" w:eastAsia="汉仪中黑简" w:cs="汉仪中黑简"/>
                                  <w:color w:val="222222"/>
                                  <w:kern w:val="24"/>
                                  <w:sz w:val="15"/>
                                  <w:szCs w:val="15"/>
                                </w:rPr>
                              </w:pPr>
                            </w:p>
                            <w:p w14:paraId="77BFA585">
                              <w:pPr>
                                <w:rPr>
                                  <w:rFonts w:ascii="汉仪中黑简" w:hAnsi="汉仪中黑简" w:eastAsia="汉仪中黑简" w:cs="汉仪中黑简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" name="文本框 8"/>
                        <wps:cNvSpPr txBox="1"/>
                        <wps:spPr>
                          <a:xfrm>
                            <a:off x="0" y="1031444"/>
                            <a:ext cx="6248400" cy="1943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3ACE24">
                              <w:pPr>
                                <w:autoSpaceDE w:val="0"/>
                                <w:spacing w:after="240"/>
                                <w:rPr>
                                  <w:rFonts w:ascii="汉仪中黑简" w:hAnsi="汉仪中黑简" w:eastAsia="汉仪中黑简" w:cs="汉仪中黑简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/>
                                  <w:bCs/>
                                  <w:color w:val="FF2832"/>
                                  <w:sz w:val="48"/>
                                  <w:szCs w:val="48"/>
                                  <w:lang w:bidi="ar"/>
                                </w:rPr>
                                <w:t>01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/>
                                  <w:bCs/>
                                  <w:sz w:val="32"/>
                                  <w:szCs w:val="32"/>
                                  <w:lang w:bidi="ar"/>
                                </w:rPr>
                                <w:t>字体说明</w:t>
                              </w:r>
                            </w:p>
                            <w:p w14:paraId="49408A7D">
                              <w:pPr>
                                <w:autoSpaceDE w:val="0"/>
                                <w:spacing w:after="120"/>
                                <w:ind w:firstLine="240" w:firstLineChars="100"/>
                                <w:rPr>
                                  <w:rFonts w:ascii="汉仪中黑简" w:hAnsi="汉仪中黑简" w:eastAsia="汉仪中黑简" w:cs="汉仪中黑简"/>
                                  <w:color w:val="D8D8D8"/>
                                  <w:sz w:val="24"/>
                                  <w:u w:val="single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sz w:val="24"/>
                                  <w:lang w:bidi="ar"/>
                                </w:rPr>
                                <w:t>中文字体：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000000"/>
                                  <w:sz w:val="24"/>
                                  <w:u w:val="single" w:color="BEBEBE"/>
                                  <w:lang w:bidi="ar"/>
                                </w:rPr>
                                <w:t xml:space="preserve">汉仪中黑简        </w:t>
                              </w:r>
                            </w:p>
                            <w:p w14:paraId="75B11C38">
                              <w:pPr>
                                <w:autoSpaceDE w:val="0"/>
                                <w:spacing w:after="120"/>
                                <w:ind w:firstLine="240" w:firstLineChars="100"/>
                                <w:rPr>
                                  <w:rFonts w:ascii="汉仪中黑简" w:hAnsi="汉仪中黑简" w:eastAsia="汉仪中黑简" w:cs="汉仪中黑简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sz w:val="24"/>
                                  <w:lang w:bidi="ar"/>
                                </w:rPr>
                                <w:t>英文字体：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000000"/>
                                  <w:sz w:val="24"/>
                                  <w:u w:val="single" w:color="BEBEBE"/>
                                  <w:lang w:bidi="ar"/>
                                </w:rPr>
                                <w:t xml:space="preserve">汉仪中黑简        </w:t>
                              </w:r>
                            </w:p>
                            <w:p w14:paraId="487649AA">
                              <w:pPr>
                                <w:pStyle w:val="3"/>
                                <w:autoSpaceDE w:val="0"/>
                                <w:spacing w:line="288" w:lineRule="auto"/>
                                <w:ind w:firstLine="160" w:firstLineChars="100"/>
                                <w:textAlignment w:val="top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kern w:val="24"/>
                                  <w:sz w:val="16"/>
                                  <w:szCs w:val="16"/>
                                  <w:lang w:bidi="ar"/>
                                </w:rPr>
                                <w:t>【说明】</w:t>
                              </w:r>
                            </w:p>
                            <w:p w14:paraId="22B268C3">
                              <w:pPr>
                                <w:pStyle w:val="3"/>
                                <w:autoSpaceDE w:val="0"/>
                                <w:adjustRightInd w:val="0"/>
                                <w:spacing w:line="288" w:lineRule="auto"/>
                                <w:ind w:left="62" w:firstLine="150" w:firstLineChars="100"/>
                                <w:textAlignment w:val="top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kern w:val="24"/>
                                  <w:sz w:val="15"/>
                                  <w:szCs w:val="15"/>
                                  <w:lang w:bidi="ar"/>
                                </w:rPr>
                                <w:t>模板中使用的字体仅限于个人学习、研究或欣赏目的使用，如需商用请您自行向版权方购买、获取商用版权。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" name="文本框 9"/>
                        <wps:cNvSpPr txBox="1"/>
                        <wps:spPr>
                          <a:xfrm>
                            <a:off x="14630" y="0"/>
                            <a:ext cx="6248400" cy="8558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C2533E">
                              <w:pPr>
                                <w:autoSpaceDE w:val="0"/>
                                <w:adjustRightInd w:val="0"/>
                                <w:snapToGrid w:val="0"/>
                                <w:jc w:val="center"/>
                                <w:rPr>
                                  <w:rFonts w:ascii="汉仪中黑简" w:hAnsi="汉仪中黑简" w:eastAsia="汉仪中黑简" w:cs="汉仪中黑简"/>
                                  <w:b/>
                                  <w:bCs/>
                                  <w:sz w:val="52"/>
                                  <w:szCs w:val="52"/>
                                  <w:lang w:bidi="ar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/>
                                  <w:bCs/>
                                  <w:sz w:val="52"/>
                                  <w:szCs w:val="52"/>
                                  <w:lang w:bidi="ar"/>
                                </w:rPr>
                                <w:t>稻壳儿文字模板使用说明</w:t>
                              </w:r>
                            </w:p>
                            <w:p w14:paraId="22074E47">
                              <w:pPr>
                                <w:autoSpaceDE w:val="0"/>
                                <w:adjustRightInd w:val="0"/>
                                <w:snapToGrid w:val="0"/>
                                <w:jc w:val="center"/>
                                <w:rPr>
                                  <w:rFonts w:ascii="汉仪中黑简" w:hAnsi="汉仪中黑简" w:eastAsia="汉仪中黑简" w:cs="汉仪中黑简"/>
                                  <w:b/>
                                  <w:bCs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7F7F7F"/>
                                  <w:sz w:val="20"/>
                                  <w:szCs w:val="20"/>
                                  <w:lang w:bidi="ar"/>
                                </w:rPr>
                                <w:t>（本页为说明页，用户使用模板时可删除本页内容）</w:t>
                              </w:r>
                            </w:p>
                            <w:p w14:paraId="64C96828">
                              <w:pPr>
                                <w:pStyle w:val="5"/>
                                <w:widowControl w:val="0"/>
                                <w:autoSpaceDE w:val="0"/>
                                <w:adjustRightInd w:val="0"/>
                                <w:snapToGrid w:val="0"/>
                                <w:spacing w:beforeAutospacing="0" w:afterAutospacing="0" w:line="288" w:lineRule="auto"/>
                                <w:ind w:left="62" w:firstLine="150" w:firstLineChars="100"/>
                                <w:textAlignment w:val="top"/>
                                <w:rPr>
                                  <w:rFonts w:ascii="汉仪中黑简" w:hAnsi="汉仪中黑简" w:eastAsia="汉仪中黑简" w:cs="汉仪中黑简"/>
                                  <w:color w:val="7F7F7F"/>
                                  <w:kern w:val="24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35pt;margin-top:40.05pt;height:761.8pt;width:496.6pt;z-index:251659264;mso-width-relative:page;mso-height-relative:page;" coordsize="6306921,9674632" o:gfxdata="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">
                <o:lock v:ext="edit" aspectratio="f"/>
                <v:shape id="_x0000_s1026" o:spid="_x0000_s1026" o:spt="202" type="#_x0000_t202" style="position:absolute;left:58521;top:2604212;height:1943100;width:6248400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115AA2B">
                        <w:pPr>
                          <w:autoSpaceDE w:val="0"/>
                          <w:spacing w:after="240"/>
                          <w:rPr>
                            <w:rFonts w:ascii="汉仪中黑简" w:hAnsi="汉仪中黑简" w:eastAsia="汉仪中黑简" w:cs="汉仪中黑简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/>
                            <w:bCs/>
                            <w:color w:val="FF2832"/>
                            <w:sz w:val="48"/>
                            <w:szCs w:val="48"/>
                            <w:lang w:bidi="ar"/>
                          </w:rPr>
                          <w:t>02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/>
                            <w:bCs/>
                            <w:sz w:val="32"/>
                            <w:szCs w:val="32"/>
                            <w:lang w:bidi="ar"/>
                          </w:rPr>
                          <w:t>素材说明</w:t>
                        </w:r>
                      </w:p>
                      <w:p w14:paraId="16080BE6">
                        <w:pPr>
                          <w:autoSpaceDE w:val="0"/>
                          <w:spacing w:after="120"/>
                          <w:ind w:firstLine="210" w:firstLineChars="100"/>
                          <w:rPr>
                            <w:rFonts w:ascii="汉仪中黑简" w:hAnsi="汉仪中黑简" w:eastAsia="汉仪中黑简" w:cs="汉仪中黑简"/>
                            <w:b/>
                            <w:bCs/>
                            <w:szCs w:val="21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/>
                            <w:bCs/>
                            <w:szCs w:val="21"/>
                            <w:lang w:bidi="ar"/>
                          </w:rPr>
                          <w:t>图片：</w:t>
                        </w:r>
                      </w:p>
                      <w:p w14:paraId="6CEE94F8">
                        <w:pPr>
                          <w:ind w:firstLine="150" w:firstLineChars="100"/>
                          <w:rPr>
                            <w:rFonts w:ascii="汉仪中黑简" w:hAnsi="汉仪中黑简" w:eastAsia="汉仪中黑简" w:cs="汉仪中黑简"/>
                            <w:color w:val="7F7F7F"/>
                            <w:kern w:val="24"/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kern w:val="24"/>
                            <w:sz w:val="15"/>
                            <w:szCs w:val="15"/>
                            <w:lang w:bidi="ar"/>
                          </w:rPr>
                          <w:t>无。</w:t>
                        </w:r>
                      </w:p>
                      <w:p w14:paraId="43F380D6">
                        <w:pPr>
                          <w:autoSpaceDE w:val="0"/>
                          <w:spacing w:before="160" w:after="120"/>
                          <w:ind w:firstLine="210" w:firstLineChars="100"/>
                          <w:rPr>
                            <w:rFonts w:ascii="汉仪中黑简" w:hAnsi="汉仪中黑简" w:eastAsia="汉仪中黑简" w:cs="汉仪中黑简"/>
                            <w:b/>
                            <w:bCs/>
                            <w:szCs w:val="21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/>
                            <w:bCs/>
                            <w:szCs w:val="21"/>
                            <w:lang w:bidi="ar"/>
                          </w:rPr>
                          <w:t>素材：</w:t>
                        </w:r>
                      </w:p>
                      <w:p w14:paraId="3262FC51">
                        <w:pPr>
                          <w:ind w:firstLine="150" w:firstLineChars="100"/>
                          <w:rPr>
                            <w:rFonts w:ascii="汉仪中黑简" w:hAnsi="汉仪中黑简" w:eastAsia="汉仪中黑简" w:cs="汉仪中黑简"/>
                            <w:color w:val="222222"/>
                            <w:kern w:val="24"/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kern w:val="24"/>
                            <w:sz w:val="15"/>
                            <w:szCs w:val="15"/>
                            <w:lang w:bidi="ar"/>
                          </w:rPr>
                          <w:t>无。</w:t>
                        </w:r>
                      </w:p>
                      <w:p w14:paraId="1FC75E51">
                        <w:pPr>
                          <w:rPr>
                            <w:rFonts w:ascii="汉仪中黑简" w:hAnsi="汉仪中黑简" w:eastAsia="汉仪中黑简" w:cs="汉仪中黑简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58521;top:4988967;height:4685665;width:3115310;" filled="f" stroked="f" coordsize="21600,21600" o:gfxdata="UEsDBAoAAAAAAIdO4kAAAAAAAAAAAAAAAAAEAAAAZHJzL1BLAwQUAAAACACHTuJApGjsG70AAADb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Yrr+EA2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Ow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1A644A1">
                        <w:pPr>
                          <w:autoSpaceDE w:val="0"/>
                          <w:spacing w:after="240"/>
                          <w:rPr>
                            <w:rFonts w:ascii="汉仪中黑简" w:hAnsi="汉仪中黑简" w:eastAsia="汉仪中黑简" w:cs="汉仪中黑简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/>
                            <w:bCs/>
                            <w:color w:val="FF2832"/>
                            <w:sz w:val="40"/>
                            <w:szCs w:val="40"/>
                            <w:lang w:bidi="ar"/>
                          </w:rPr>
                          <w:t>03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/>
                            <w:bCs/>
                            <w:sz w:val="32"/>
                            <w:szCs w:val="32"/>
                            <w:lang w:bidi="ar"/>
                          </w:rPr>
                          <w:t>尾页删除方法</w:t>
                        </w:r>
                      </w:p>
                      <w:p w14:paraId="29F09F4E">
                        <w:pPr>
                          <w:autoSpaceDE w:val="0"/>
                          <w:adjustRightInd w:val="0"/>
                          <w:snapToGrid w:val="0"/>
                          <w:spacing w:after="40"/>
                          <w:rPr>
                            <w:rFonts w:ascii="汉仪中黑简" w:hAnsi="汉仪中黑简" w:eastAsia="汉仪中黑简" w:cs="汉仪中黑简"/>
                            <w:b/>
                            <w:bCs/>
                            <w:color w:val="000000"/>
                            <w:sz w:val="22"/>
                            <w:szCs w:val="22"/>
                            <w:lang w:bidi="ar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/>
                            <w:bCs/>
                            <w:color w:val="000000"/>
                            <w:sz w:val="22"/>
                            <w:szCs w:val="22"/>
                            <w:lang w:bidi="ar"/>
                          </w:rPr>
                          <w:t xml:space="preserve">方法一：      </w:t>
                        </w:r>
                      </w:p>
                      <w:p w14:paraId="19C62D83">
                        <w:pPr>
                          <w:rPr>
                            <w:rFonts w:ascii="汉仪中黑简" w:hAnsi="汉仪中黑简" w:eastAsia="汉仪中黑简" w:cs="汉仪中黑简"/>
                            <w:color w:val="7F7F7F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18"/>
                            <w:szCs w:val="18"/>
                            <w:lang w:bidi="ar"/>
                          </w:rPr>
                          <w:t xml:space="preserve">1、点击「章节」-「章节导航」 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/>
                            <w:bCs/>
                            <w:color w:val="000000"/>
                            <w:sz w:val="22"/>
                            <w:szCs w:val="22"/>
                            <w:lang w:bidi="ar"/>
                          </w:rPr>
                          <w:t xml:space="preserve">                        </w:t>
                        </w:r>
                      </w:p>
                      <w:p w14:paraId="6D53A5C9">
                        <w:pPr>
                          <w:widowControl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kern w:val="0"/>
                            <w:sz w:val="24"/>
                            <w:lang w:bidi="ar"/>
                          </w:rPr>
                          <w:drawing>
                            <wp:inline distT="0" distB="0" distL="114300" distR="114300">
                              <wp:extent cx="2712720" cy="415925"/>
                              <wp:effectExtent l="0" t="0" r="11430" b="3175"/>
                              <wp:docPr id="4" name="图片 13" descr="IMG_25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图片 13" descr="IMG_25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712720" cy="4159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DC44B5B">
                        <w:pPr>
                          <w:autoSpaceDE w:val="0"/>
                          <w:adjustRightInd w:val="0"/>
                          <w:snapToGrid w:val="0"/>
                          <w:spacing w:before="120"/>
                          <w:rPr>
                            <w:rFonts w:ascii="汉仪中黑简" w:hAnsi="汉仪中黑简" w:eastAsia="汉仪中黑简" w:cs="汉仪中黑简"/>
                            <w:color w:val="7F7F7F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18"/>
                            <w:szCs w:val="18"/>
                            <w:lang w:bidi="ar"/>
                          </w:rPr>
                          <w:t>2、点击「尾页所在章节」-「删除本节」即可。</w:t>
                        </w:r>
                      </w:p>
                      <w:p w14:paraId="555E3A3D">
                        <w:pPr>
                          <w:autoSpaceDE w:val="0"/>
                          <w:adjustRightInd w:val="0"/>
                          <w:snapToGrid w:val="0"/>
                          <w:rPr>
                            <w:rFonts w:ascii="汉仪中黑简" w:hAnsi="汉仪中黑简" w:eastAsia="汉仪中黑简" w:cs="汉仪中黑简"/>
                            <w:color w:val="7F7F7F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szCs w:val="21"/>
                            <w:lang w:bidi="ar"/>
                          </w:rPr>
                          <w:drawing>
                            <wp:inline distT="0" distB="0" distL="114300" distR="114300">
                              <wp:extent cx="2751455" cy="2362200"/>
                              <wp:effectExtent l="0" t="0" r="10795" b="0"/>
                              <wp:docPr id="5" name="图片 11" descr="IMG_25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图片 11" descr="IMG_25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751455" cy="2362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18"/>
                            <w:szCs w:val="18"/>
                            <w:lang w:bidi="ar"/>
                          </w:rPr>
                          <w:t xml:space="preserve">                                                </w:t>
                        </w:r>
                      </w:p>
                      <w:p w14:paraId="4A49A17F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</w:p>
                      <w:p w14:paraId="0D6E548B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29DF3FF3">
                        <w:pPr>
                          <w:autoSpaceDE w:val="0"/>
                          <w:adjustRightInd w:val="0"/>
                          <w:snapToGrid w:val="0"/>
                          <w:rPr>
                            <w:rFonts w:ascii="汉仪中黑简" w:hAnsi="汉仪中黑简" w:eastAsia="汉仪中黑简" w:cs="汉仪中黑简"/>
                            <w:color w:val="7F7F7F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                                </w:t>
                        </w:r>
                      </w:p>
                      <w:p w14:paraId="4C961642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5364E133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33474977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31860C49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45F2DB3B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775110DA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42BA99EF">
                        <w:pPr>
                          <w:autoSpaceDE w:val="0"/>
                          <w:adjustRightInd w:val="0"/>
                          <w:snapToGrid w:val="0"/>
                          <w:rPr>
                            <w:rFonts w:ascii="汉仪中黑简" w:hAnsi="汉仪中黑简" w:eastAsia="汉仪中黑简" w:cs="汉仪中黑简"/>
                            <w:color w:val="7F7F7F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                                </w:t>
                        </w:r>
                      </w:p>
                      <w:p w14:paraId="4E20AA2F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5A11EC5A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158B23E6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6F202D69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0D6B6AB5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0DF4B30C">
                        <w:pPr>
                          <w:rPr>
                            <w:rFonts w:ascii="汉仪中黑简" w:hAnsi="汉仪中黑简" w:eastAsia="汉仪中黑简" w:cs="汉仪中黑简"/>
                            <w:color w:val="222222"/>
                            <w:kern w:val="24"/>
                            <w:sz w:val="15"/>
                            <w:szCs w:val="15"/>
                          </w:rPr>
                        </w:pPr>
                      </w:p>
                      <w:p w14:paraId="2EC07F0E">
                        <w:pPr>
                          <w:rPr>
                            <w:rFonts w:ascii="汉仪中黑简" w:hAnsi="汉仪中黑简" w:eastAsia="汉仪中黑简" w:cs="汉仪中黑简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3094329;top:5537607;height:4132580;width:3115310;" filled="f" stroked="f" coordsize="21600,21600" o:gfxdata="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BCam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2D2DBB8">
                        <w:pPr>
                          <w:autoSpaceDE w:val="0"/>
                          <w:adjustRightInd w:val="0"/>
                          <w:snapToGrid w:val="0"/>
                          <w:spacing w:after="40"/>
                          <w:rPr>
                            <w:rFonts w:ascii="汉仪中黑简" w:hAnsi="汉仪中黑简" w:eastAsia="汉仪中黑简" w:cs="汉仪中黑简"/>
                            <w:color w:val="7F7F7F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/>
                            <w:bCs/>
                            <w:color w:val="000000"/>
                            <w:sz w:val="22"/>
                            <w:szCs w:val="22"/>
                            <w:lang w:bidi="ar"/>
                          </w:rPr>
                          <w:t xml:space="preserve">方法二：                              </w:t>
                        </w:r>
                      </w:p>
                      <w:p w14:paraId="5F5F1331">
                        <w:pPr>
                          <w:numPr>
                            <w:ilvl w:val="0"/>
                            <w:numId w:val="1"/>
                          </w:numPr>
                          <w:autoSpaceDE w:val="0"/>
                          <w:adjustRightInd w:val="0"/>
                          <w:snapToGrid w:val="0"/>
                          <w:spacing w:after="80"/>
                          <w:rPr>
                            <w:rFonts w:ascii="汉仪中黑简" w:hAnsi="汉仪中黑简" w:eastAsia="汉仪中黑简" w:cs="汉仪中黑简"/>
                            <w:color w:val="7F7F7F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18"/>
                            <w:szCs w:val="18"/>
                            <w:lang w:bidi="ar"/>
                          </w:rPr>
                          <w:t>删除多于页面的文本内容，成为空白页。</w:t>
                        </w:r>
                      </w:p>
                      <w:p w14:paraId="49D2C5D4">
                        <w:pPr>
                          <w:autoSpaceDE w:val="0"/>
                          <w:adjustRightInd w:val="0"/>
                          <w:snapToGrid w:val="0"/>
                          <w:spacing w:after="40"/>
                          <w:rPr>
                            <w:rFonts w:ascii="汉仪中黑简" w:hAnsi="汉仪中黑简" w:eastAsia="汉仪中黑简" w:cs="汉仪中黑简"/>
                            <w:color w:val="7F7F7F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18"/>
                            <w:szCs w:val="18"/>
                            <w:lang w:bidi="ar"/>
                          </w:rPr>
                          <w:t>2、点击「开始」-「显示/隐藏编辑标记」按钮。</w:t>
                        </w:r>
                      </w:p>
                      <w:p w14:paraId="2C3A6D46">
                        <w:pPr>
                          <w:widowControl/>
                          <w:jc w:val="left"/>
                          <w:rPr>
                            <w:rFonts w:ascii="汉仪中黑简" w:hAnsi="汉仪中黑简" w:eastAsia="汉仪中黑简" w:cs="汉仪中黑简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kern w:val="0"/>
                            <w:sz w:val="24"/>
                            <w:lang w:bidi="ar"/>
                          </w:rPr>
                          <w:drawing>
                            <wp:inline distT="0" distB="0" distL="114300" distR="114300">
                              <wp:extent cx="2957195" cy="673735"/>
                              <wp:effectExtent l="0" t="0" r="14605" b="12065"/>
                              <wp:docPr id="2" name="图片 15" descr="IMG_25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图片 15" descr="IMG_25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57195" cy="6737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F2963C6">
                        <w:pPr>
                          <w:autoSpaceDE w:val="0"/>
                          <w:adjustRightInd w:val="0"/>
                          <w:snapToGrid w:val="0"/>
                          <w:spacing w:before="240"/>
                          <w:rPr>
                            <w:rFonts w:ascii="汉仪中黑简" w:hAnsi="汉仪中黑简" w:eastAsia="汉仪中黑简" w:cs="汉仪中黑简"/>
                            <w:color w:val="7F7F7F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18"/>
                            <w:szCs w:val="18"/>
                            <w:lang w:bidi="ar"/>
                          </w:rPr>
                          <w:t>3、在分页符的后面点击光标，按「Delete」即可。</w:t>
                        </w:r>
                      </w:p>
                      <w:p w14:paraId="4A515199">
                        <w:pPr>
                          <w:widowControl/>
                          <w:jc w:val="left"/>
                          <w:rPr>
                            <w:rFonts w:ascii="汉仪中黑简" w:hAnsi="汉仪中黑简" w:eastAsia="汉仪中黑简" w:cs="汉仪中黑简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kern w:val="0"/>
                            <w:sz w:val="24"/>
                            <w:lang w:bidi="ar"/>
                          </w:rPr>
                          <w:drawing>
                            <wp:inline distT="0" distB="0" distL="114300" distR="114300">
                              <wp:extent cx="2889250" cy="1162050"/>
                              <wp:effectExtent l="0" t="0" r="6350" b="0"/>
                              <wp:docPr id="3" name="图片 16" descr="IMG_25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图片 16" descr="IMG_25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9250" cy="1162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C8DBE0D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</w:p>
                      <w:p w14:paraId="43A565FA">
                        <w:pPr>
                          <w:autoSpaceDE w:val="0"/>
                          <w:adjustRightInd w:val="0"/>
                          <w:snapToGrid w:val="0"/>
                          <w:rPr>
                            <w:rFonts w:ascii="汉仪中黑简" w:hAnsi="汉仪中黑简" w:eastAsia="汉仪中黑简" w:cs="汉仪中黑简"/>
                            <w:color w:val="7F7F7F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                                </w:t>
                        </w:r>
                      </w:p>
                      <w:p w14:paraId="43A8AD59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74FB194E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2DE9DC58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647A4E23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6C417351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1CBA5594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097D51FD">
                        <w:pPr>
                          <w:autoSpaceDE w:val="0"/>
                          <w:adjustRightInd w:val="0"/>
                          <w:snapToGrid w:val="0"/>
                          <w:rPr>
                            <w:rFonts w:ascii="汉仪中黑简" w:hAnsi="汉仪中黑简" w:eastAsia="汉仪中黑简" w:cs="汉仪中黑简"/>
                            <w:color w:val="7F7F7F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                                </w:t>
                        </w:r>
                      </w:p>
                      <w:p w14:paraId="5CCC8BC0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52DFD429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373F770D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6B0A4918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315524A2">
                        <w:pPr>
                          <w:autoSpaceDE w:val="0"/>
                          <w:adjustRightInd w:val="0"/>
                          <w:snapToGrid w:val="0"/>
                          <w:jc w:val="left"/>
                          <w:rPr>
                            <w:rFonts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 xml:space="preserve"> </w:t>
                        </w:r>
                      </w:p>
                      <w:p w14:paraId="374EDFFC">
                        <w:pPr>
                          <w:rPr>
                            <w:rFonts w:ascii="汉仪中黑简" w:hAnsi="汉仪中黑简" w:eastAsia="汉仪中黑简" w:cs="汉仪中黑简"/>
                            <w:color w:val="222222"/>
                            <w:kern w:val="24"/>
                            <w:sz w:val="15"/>
                            <w:szCs w:val="15"/>
                          </w:rPr>
                        </w:pPr>
                      </w:p>
                      <w:p w14:paraId="77BFA585">
                        <w:pPr>
                          <w:rPr>
                            <w:rFonts w:ascii="汉仪中黑简" w:hAnsi="汉仪中黑简" w:eastAsia="汉仪中黑简" w:cs="汉仪中黑简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0;top:1031444;height:1943100;width:6248400;" filled="f" stroked="f" coordsize="21600,21600" o:gfxdata="UEsDBAoAAAAAAIdO4kAAAAAAAAAAAAAAAAAEAAAAZHJzL1BLAwQUAAAACACHTuJAUkiGgrcAAADa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sLWcCXcAD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SIaCtwAAANo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B3ACE24">
                        <w:pPr>
                          <w:autoSpaceDE w:val="0"/>
                          <w:spacing w:after="240"/>
                          <w:rPr>
                            <w:rFonts w:ascii="汉仪中黑简" w:hAnsi="汉仪中黑简" w:eastAsia="汉仪中黑简" w:cs="汉仪中黑简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/>
                            <w:bCs/>
                            <w:color w:val="FF2832"/>
                            <w:sz w:val="48"/>
                            <w:szCs w:val="48"/>
                            <w:lang w:bidi="ar"/>
                          </w:rPr>
                          <w:t>01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/>
                            <w:bCs/>
                            <w:sz w:val="32"/>
                            <w:szCs w:val="32"/>
                            <w:lang w:bidi="ar"/>
                          </w:rPr>
                          <w:t>字体说明</w:t>
                        </w:r>
                      </w:p>
                      <w:p w14:paraId="49408A7D">
                        <w:pPr>
                          <w:autoSpaceDE w:val="0"/>
                          <w:spacing w:after="120"/>
                          <w:ind w:firstLine="240" w:firstLineChars="100"/>
                          <w:rPr>
                            <w:rFonts w:ascii="汉仪中黑简" w:hAnsi="汉仪中黑简" w:eastAsia="汉仪中黑简" w:cs="汉仪中黑简"/>
                            <w:color w:val="D8D8D8"/>
                            <w:sz w:val="24"/>
                            <w:u w:val="single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sz w:val="24"/>
                            <w:lang w:bidi="ar"/>
                          </w:rPr>
                          <w:t>中文字体：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color w:val="000000"/>
                            <w:sz w:val="24"/>
                            <w:u w:val="single" w:color="BEBEBE"/>
                            <w:lang w:bidi="ar"/>
                          </w:rPr>
                          <w:t xml:space="preserve">汉仪中黑简        </w:t>
                        </w:r>
                      </w:p>
                      <w:p w14:paraId="75B11C38">
                        <w:pPr>
                          <w:autoSpaceDE w:val="0"/>
                          <w:spacing w:after="120"/>
                          <w:ind w:firstLine="240" w:firstLineChars="100"/>
                          <w:rPr>
                            <w:rFonts w:ascii="汉仪中黑简" w:hAnsi="汉仪中黑简" w:eastAsia="汉仪中黑简" w:cs="汉仪中黑简"/>
                            <w:sz w:val="24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sz w:val="24"/>
                            <w:lang w:bidi="ar"/>
                          </w:rPr>
                          <w:t>英文字体：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color w:val="000000"/>
                            <w:sz w:val="24"/>
                            <w:u w:val="single" w:color="BEBEBE"/>
                            <w:lang w:bidi="ar"/>
                          </w:rPr>
                          <w:t xml:space="preserve">汉仪中黑简        </w:t>
                        </w:r>
                      </w:p>
                      <w:p w14:paraId="487649AA">
                        <w:pPr>
                          <w:pStyle w:val="3"/>
                          <w:autoSpaceDE w:val="0"/>
                          <w:spacing w:line="288" w:lineRule="auto"/>
                          <w:ind w:firstLine="160" w:firstLineChars="100"/>
                          <w:textAlignment w:val="top"/>
                          <w:rPr>
                            <w:rFonts w:ascii="汉仪中黑简" w:hAnsi="汉仪中黑简" w:eastAsia="汉仪中黑简" w:cs="汉仪中黑简"/>
                            <w:color w:val="7F7F7F"/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kern w:val="24"/>
                            <w:sz w:val="16"/>
                            <w:szCs w:val="16"/>
                            <w:lang w:bidi="ar"/>
                          </w:rPr>
                          <w:t>【说明】</w:t>
                        </w:r>
                      </w:p>
                      <w:p w14:paraId="22B268C3">
                        <w:pPr>
                          <w:pStyle w:val="3"/>
                          <w:autoSpaceDE w:val="0"/>
                          <w:adjustRightInd w:val="0"/>
                          <w:spacing w:line="288" w:lineRule="auto"/>
                          <w:ind w:left="62" w:firstLine="150" w:firstLineChars="100"/>
                          <w:textAlignment w:val="top"/>
                          <w:rPr>
                            <w:rFonts w:ascii="汉仪中黑简" w:hAnsi="汉仪中黑简" w:eastAsia="汉仪中黑简" w:cs="汉仪中黑简"/>
                            <w:color w:val="7F7F7F"/>
                            <w:kern w:val="24"/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kern w:val="24"/>
                            <w:sz w:val="15"/>
                            <w:szCs w:val="15"/>
                            <w:lang w:bidi="ar"/>
                          </w:rPr>
                          <w:t>模板中使用的字体仅限于个人学习、研究或欣赏目的使用，如需商用请您自行向版权方购买、获取商用版权。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630;top:0;height:855879;width:6248400;" filled="f" stroked="f" coordsize="21600,21600" o:gfxdata="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QjGb4A&#10;AADa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FC2533E">
                        <w:pPr>
                          <w:autoSpaceDE w:val="0"/>
                          <w:adjustRightInd w:val="0"/>
                          <w:snapToGrid w:val="0"/>
                          <w:jc w:val="center"/>
                          <w:rPr>
                            <w:rFonts w:ascii="汉仪中黑简" w:hAnsi="汉仪中黑简" w:eastAsia="汉仪中黑简" w:cs="汉仪中黑简"/>
                            <w:b/>
                            <w:bCs/>
                            <w:sz w:val="52"/>
                            <w:szCs w:val="52"/>
                            <w:lang w:bidi="ar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/>
                            <w:bCs/>
                            <w:sz w:val="52"/>
                            <w:szCs w:val="52"/>
                            <w:lang w:bidi="ar"/>
                          </w:rPr>
                          <w:t>稻壳儿文字模板使用说明</w:t>
                        </w:r>
                      </w:p>
                      <w:p w14:paraId="22074E47">
                        <w:pPr>
                          <w:autoSpaceDE w:val="0"/>
                          <w:adjustRightInd w:val="0"/>
                          <w:snapToGrid w:val="0"/>
                          <w:jc w:val="center"/>
                          <w:rPr>
                            <w:rFonts w:ascii="汉仪中黑简" w:hAnsi="汉仪中黑简" w:eastAsia="汉仪中黑简" w:cs="汉仪中黑简"/>
                            <w:b/>
                            <w:bCs/>
                            <w:sz w:val="52"/>
                            <w:szCs w:val="52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color w:val="7F7F7F"/>
                            <w:sz w:val="20"/>
                            <w:szCs w:val="20"/>
                            <w:lang w:bidi="ar"/>
                          </w:rPr>
                          <w:t>（本页为说明页，用户使用模板时可删除本页内容）</w:t>
                        </w:r>
                      </w:p>
                      <w:p w14:paraId="64C96828">
                        <w:pPr>
                          <w:pStyle w:val="5"/>
                          <w:widowControl w:val="0"/>
                          <w:autoSpaceDE w:val="0"/>
                          <w:adjustRightInd w:val="0"/>
                          <w:snapToGrid w:val="0"/>
                          <w:spacing w:beforeAutospacing="0" w:afterAutospacing="0" w:line="288" w:lineRule="auto"/>
                          <w:ind w:left="62" w:firstLine="150" w:firstLineChars="100"/>
                          <w:textAlignment w:val="top"/>
                          <w:rPr>
                            <w:rFonts w:ascii="汉仪中黑简" w:hAnsi="汉仪中黑简" w:eastAsia="汉仪中黑简" w:cs="汉仪中黑简"/>
                            <w:color w:val="7F7F7F"/>
                            <w:kern w:val="24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976A585">
      <w:pPr>
        <w:autoSpaceDE w:val="0"/>
        <w:spacing w:after="400" w:line="360" w:lineRule="auto"/>
        <w:jc w:val="center"/>
        <w:rPr>
          <w:rFonts w:ascii="黑体" w:hAnsi="宋体" w:eastAsia="黑体" w:cs="黑体"/>
          <w:color w:val="7F7F7F"/>
          <w:sz w:val="20"/>
          <w:szCs w:val="20"/>
        </w:rPr>
      </w:pPr>
    </w:p>
    <w:p w14:paraId="5F854441">
      <w:pPr>
        <w:ind w:left="5880" w:leftChars="2800"/>
        <w:rPr>
          <w:rFonts w:ascii="思源黑体 Regular" w:hAnsi="思源黑体 Regular" w:eastAsia="思源黑体 Regular"/>
        </w:rPr>
      </w:pP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ED4A8E70-EE13-4DB1-9E55-93F6C150BB9E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D41E4922-163A-48EC-91F3-18BD15EB14C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251015B-D7D7-4AD9-80FA-56E0938362E3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1B766DC0-1BFD-439E-BB7B-3F1F73986C9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61B8F0F6-2039-41CB-8856-9DE07A82610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6" w:fontKey="{3193C3B7-AE56-45A5-AE3B-0737EF457FD0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3DE92CA8-5E16-4C3A-9170-CBB1CAB6DDC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8" w:fontKey="{1A64A5C9-2AC3-45AE-B216-BBD717C4C23E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9" w:fontKey="{9C460457-7616-4BE4-8AAB-DE48F1C6ACC4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汉仪中黑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0" w:fontKey="{A9F8D778-F6AB-4C47-AB7C-4593C0CD63AB}"/>
  </w:font>
  <w:font w:name="思源黑体 Regular">
    <w:altName w:val="黑体"/>
    <w:panose1 w:val="020B0500000000000000"/>
    <w:charset w:val="86"/>
    <w:family w:val="swiss"/>
    <w:pitch w:val="default"/>
    <w:sig w:usb0="00000000" w:usb1="00000000" w:usb2="00000016" w:usb3="00000000" w:csb0="602E0107" w:csb1="00000000"/>
    <w:embedRegular r:id="rId11" w:fontKey="{FFFA852B-9E60-4FD7-995B-4B6EC20745E5}"/>
  </w:font>
  <w:font w:name="思源黑体 Medium">
    <w:altName w:val="黑体"/>
    <w:panose1 w:val="020B0600000000000000"/>
    <w:charset w:val="86"/>
    <w:family w:val="swiss"/>
    <w:pitch w:val="default"/>
    <w:sig w:usb0="00000000" w:usb1="00000000" w:usb2="00000016" w:usb3="00000000" w:csb0="602E0107" w:csb1="00000000"/>
    <w:embedRegular r:id="rId12" w:fontKey="{68810FFD-65FE-4C5F-B1D0-D5564F1DC50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13" w:fontKey="{4F95142F-466A-4074-A86E-F078DCA3268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55474D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73D08">
    <w:pPr>
      <w:pStyle w:val="4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DE2029"/>
    <w:multiLevelType w:val="multilevel"/>
    <w:tmpl w:val="C0DE2029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TrueTypeFonts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zYsImhkaWQiOiI4Yjg2Mjk5MGYwMzU4MWUwOTM0MWVlMWIxY2FlZTllMyIsInVzZXJDb3VudCI6MTd9"/>
  </w:docVars>
  <w:rsids>
    <w:rsidRoot w:val="61994044"/>
    <w:rsid w:val="000231BC"/>
    <w:rsid w:val="00031295"/>
    <w:rsid w:val="0003337C"/>
    <w:rsid w:val="00034A4F"/>
    <w:rsid w:val="00043AFF"/>
    <w:rsid w:val="00087952"/>
    <w:rsid w:val="000948E8"/>
    <w:rsid w:val="000B4C92"/>
    <w:rsid w:val="000C0CEB"/>
    <w:rsid w:val="000F3BA4"/>
    <w:rsid w:val="001014C2"/>
    <w:rsid w:val="001231F0"/>
    <w:rsid w:val="00132562"/>
    <w:rsid w:val="00133351"/>
    <w:rsid w:val="00135043"/>
    <w:rsid w:val="00153821"/>
    <w:rsid w:val="00154D01"/>
    <w:rsid w:val="001570BA"/>
    <w:rsid w:val="00176D94"/>
    <w:rsid w:val="001844CE"/>
    <w:rsid w:val="00184845"/>
    <w:rsid w:val="00187F61"/>
    <w:rsid w:val="00193EA5"/>
    <w:rsid w:val="00194C18"/>
    <w:rsid w:val="001960A3"/>
    <w:rsid w:val="00196399"/>
    <w:rsid w:val="001C1D8A"/>
    <w:rsid w:val="001F1C0A"/>
    <w:rsid w:val="00226B52"/>
    <w:rsid w:val="00236958"/>
    <w:rsid w:val="00265AB7"/>
    <w:rsid w:val="002773FF"/>
    <w:rsid w:val="002A16DF"/>
    <w:rsid w:val="002A1D57"/>
    <w:rsid w:val="002E1B09"/>
    <w:rsid w:val="002E2456"/>
    <w:rsid w:val="002E296C"/>
    <w:rsid w:val="002F4EAE"/>
    <w:rsid w:val="00313C9F"/>
    <w:rsid w:val="00326864"/>
    <w:rsid w:val="00332053"/>
    <w:rsid w:val="003342B1"/>
    <w:rsid w:val="00342566"/>
    <w:rsid w:val="00383552"/>
    <w:rsid w:val="00393651"/>
    <w:rsid w:val="003A4E6B"/>
    <w:rsid w:val="003C439D"/>
    <w:rsid w:val="003D20AF"/>
    <w:rsid w:val="00422D46"/>
    <w:rsid w:val="00424120"/>
    <w:rsid w:val="00426317"/>
    <w:rsid w:val="00441473"/>
    <w:rsid w:val="00442EF9"/>
    <w:rsid w:val="00450672"/>
    <w:rsid w:val="00482835"/>
    <w:rsid w:val="004C2280"/>
    <w:rsid w:val="004C3746"/>
    <w:rsid w:val="004D3E2A"/>
    <w:rsid w:val="004F666B"/>
    <w:rsid w:val="00501917"/>
    <w:rsid w:val="00504D28"/>
    <w:rsid w:val="00513606"/>
    <w:rsid w:val="0056708B"/>
    <w:rsid w:val="005718AE"/>
    <w:rsid w:val="005A2900"/>
    <w:rsid w:val="005C10DD"/>
    <w:rsid w:val="005C30FD"/>
    <w:rsid w:val="005E0DD7"/>
    <w:rsid w:val="005E343A"/>
    <w:rsid w:val="00626049"/>
    <w:rsid w:val="006D473D"/>
    <w:rsid w:val="006D6782"/>
    <w:rsid w:val="00736CE0"/>
    <w:rsid w:val="0075471F"/>
    <w:rsid w:val="007829D0"/>
    <w:rsid w:val="00790460"/>
    <w:rsid w:val="007B50C1"/>
    <w:rsid w:val="007B67F4"/>
    <w:rsid w:val="007C64C3"/>
    <w:rsid w:val="007F378C"/>
    <w:rsid w:val="008039D6"/>
    <w:rsid w:val="008114E6"/>
    <w:rsid w:val="0082423A"/>
    <w:rsid w:val="008455F2"/>
    <w:rsid w:val="0084598C"/>
    <w:rsid w:val="00853CEE"/>
    <w:rsid w:val="0086100B"/>
    <w:rsid w:val="00895935"/>
    <w:rsid w:val="008A2E77"/>
    <w:rsid w:val="008A3126"/>
    <w:rsid w:val="008B18C6"/>
    <w:rsid w:val="008C1694"/>
    <w:rsid w:val="008D5DF9"/>
    <w:rsid w:val="00903A38"/>
    <w:rsid w:val="0090682A"/>
    <w:rsid w:val="00925CAE"/>
    <w:rsid w:val="00943B99"/>
    <w:rsid w:val="00946CE8"/>
    <w:rsid w:val="009610C3"/>
    <w:rsid w:val="00970D8D"/>
    <w:rsid w:val="00980807"/>
    <w:rsid w:val="009B2C30"/>
    <w:rsid w:val="009D118E"/>
    <w:rsid w:val="009D2B98"/>
    <w:rsid w:val="009E6CFA"/>
    <w:rsid w:val="00A01F6D"/>
    <w:rsid w:val="00A24C07"/>
    <w:rsid w:val="00A374EB"/>
    <w:rsid w:val="00A822BB"/>
    <w:rsid w:val="00AC5B0E"/>
    <w:rsid w:val="00AE6F42"/>
    <w:rsid w:val="00AF7892"/>
    <w:rsid w:val="00B3473B"/>
    <w:rsid w:val="00B42CC2"/>
    <w:rsid w:val="00B70D08"/>
    <w:rsid w:val="00B9421F"/>
    <w:rsid w:val="00BE789A"/>
    <w:rsid w:val="00C10972"/>
    <w:rsid w:val="00CE190A"/>
    <w:rsid w:val="00CF396C"/>
    <w:rsid w:val="00D07301"/>
    <w:rsid w:val="00D15980"/>
    <w:rsid w:val="00D2630C"/>
    <w:rsid w:val="00D34287"/>
    <w:rsid w:val="00D414E6"/>
    <w:rsid w:val="00D446C1"/>
    <w:rsid w:val="00D54E3D"/>
    <w:rsid w:val="00D608DF"/>
    <w:rsid w:val="00D73F26"/>
    <w:rsid w:val="00D83D77"/>
    <w:rsid w:val="00D971A1"/>
    <w:rsid w:val="00DA5D89"/>
    <w:rsid w:val="00DC219B"/>
    <w:rsid w:val="00DC2FBD"/>
    <w:rsid w:val="00DE4BC9"/>
    <w:rsid w:val="00DF7F49"/>
    <w:rsid w:val="00E01670"/>
    <w:rsid w:val="00E07458"/>
    <w:rsid w:val="00E15E8B"/>
    <w:rsid w:val="00E228C9"/>
    <w:rsid w:val="00E2702B"/>
    <w:rsid w:val="00E373C6"/>
    <w:rsid w:val="00E37432"/>
    <w:rsid w:val="00E46261"/>
    <w:rsid w:val="00E5287B"/>
    <w:rsid w:val="00E56FF1"/>
    <w:rsid w:val="00E57B9E"/>
    <w:rsid w:val="00E93C76"/>
    <w:rsid w:val="00EB6076"/>
    <w:rsid w:val="00EF44B1"/>
    <w:rsid w:val="00F06B5C"/>
    <w:rsid w:val="00F33841"/>
    <w:rsid w:val="00F46AC1"/>
    <w:rsid w:val="00F61265"/>
    <w:rsid w:val="00F92AC4"/>
    <w:rsid w:val="00FA7869"/>
    <w:rsid w:val="00FB62DE"/>
    <w:rsid w:val="00FC499E"/>
    <w:rsid w:val="00FD6214"/>
    <w:rsid w:val="00FE3749"/>
    <w:rsid w:val="00FF49F0"/>
    <w:rsid w:val="01AA7748"/>
    <w:rsid w:val="026C79D1"/>
    <w:rsid w:val="03A9455C"/>
    <w:rsid w:val="03EA62F8"/>
    <w:rsid w:val="05F8409D"/>
    <w:rsid w:val="061404F8"/>
    <w:rsid w:val="072622AA"/>
    <w:rsid w:val="09C26006"/>
    <w:rsid w:val="0A600264"/>
    <w:rsid w:val="0AE22CEE"/>
    <w:rsid w:val="0CF35099"/>
    <w:rsid w:val="0D9C1829"/>
    <w:rsid w:val="1050022F"/>
    <w:rsid w:val="123F3866"/>
    <w:rsid w:val="13892101"/>
    <w:rsid w:val="15EF74E8"/>
    <w:rsid w:val="16470DC2"/>
    <w:rsid w:val="19407D2F"/>
    <w:rsid w:val="1975120B"/>
    <w:rsid w:val="19956AD1"/>
    <w:rsid w:val="1AE1757A"/>
    <w:rsid w:val="1B3B2FB1"/>
    <w:rsid w:val="21A46446"/>
    <w:rsid w:val="23AF53EA"/>
    <w:rsid w:val="23B15449"/>
    <w:rsid w:val="26E00BE2"/>
    <w:rsid w:val="26EB3A7F"/>
    <w:rsid w:val="28D32AA9"/>
    <w:rsid w:val="2B7500C8"/>
    <w:rsid w:val="30DF4185"/>
    <w:rsid w:val="31AC5397"/>
    <w:rsid w:val="322D7C19"/>
    <w:rsid w:val="3B6D76D3"/>
    <w:rsid w:val="3B9C5AB2"/>
    <w:rsid w:val="3DAB602E"/>
    <w:rsid w:val="3F2D67F4"/>
    <w:rsid w:val="3F5D7B4E"/>
    <w:rsid w:val="42054C67"/>
    <w:rsid w:val="421D1E97"/>
    <w:rsid w:val="423464B9"/>
    <w:rsid w:val="474619D5"/>
    <w:rsid w:val="48E01802"/>
    <w:rsid w:val="493D0C89"/>
    <w:rsid w:val="4A7E58F6"/>
    <w:rsid w:val="4B7C6F57"/>
    <w:rsid w:val="4BC50953"/>
    <w:rsid w:val="4D092E5D"/>
    <w:rsid w:val="4E06735F"/>
    <w:rsid w:val="4E0728D3"/>
    <w:rsid w:val="4E611DB7"/>
    <w:rsid w:val="4E7673D7"/>
    <w:rsid w:val="50EA304C"/>
    <w:rsid w:val="51D11647"/>
    <w:rsid w:val="52CB633F"/>
    <w:rsid w:val="582100B9"/>
    <w:rsid w:val="59D8639A"/>
    <w:rsid w:val="5B946275"/>
    <w:rsid w:val="5BE85FB8"/>
    <w:rsid w:val="5CEF0A6D"/>
    <w:rsid w:val="5E2574B5"/>
    <w:rsid w:val="5EC63978"/>
    <w:rsid w:val="60F97498"/>
    <w:rsid w:val="61994044"/>
    <w:rsid w:val="63FD00F7"/>
    <w:rsid w:val="640E60CC"/>
    <w:rsid w:val="65E425CC"/>
    <w:rsid w:val="65F44C9A"/>
    <w:rsid w:val="681F1AA1"/>
    <w:rsid w:val="68C6679F"/>
    <w:rsid w:val="69E515F3"/>
    <w:rsid w:val="6AF04B82"/>
    <w:rsid w:val="6B0A0C92"/>
    <w:rsid w:val="6DFB3B47"/>
    <w:rsid w:val="6EFD5087"/>
    <w:rsid w:val="6F067393"/>
    <w:rsid w:val="701C7B03"/>
    <w:rsid w:val="72F945F9"/>
    <w:rsid w:val="73154520"/>
    <w:rsid w:val="73EB1756"/>
    <w:rsid w:val="74026EA4"/>
    <w:rsid w:val="743B77F7"/>
    <w:rsid w:val="784A02E9"/>
    <w:rsid w:val="78DF1028"/>
    <w:rsid w:val="7CFB1078"/>
    <w:rsid w:val="7EBF1417"/>
    <w:rsid w:val="7FBB0386"/>
    <w:rsid w:val="7FFF1C70"/>
    <w:rsid w:val="9EDF6DA2"/>
    <w:rsid w:val="F6BFCB7C"/>
    <w:rsid w:val="FF7F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99"/>
    <w:pPr>
      <w:widowControl/>
      <w:spacing w:beforeAutospacing="1" w:afterAutospacing="1"/>
      <w:jc w:val="left"/>
    </w:pPr>
    <w:rPr>
      <w:rFonts w:ascii="宋体" w:hAnsi="宋体" w:eastAsia="宋体" w:cs="Times New Roman"/>
      <w:kern w:val="0"/>
      <w:sz w:val="24"/>
    </w:rPr>
  </w:style>
  <w:style w:type="paragraph" w:styleId="6">
    <w:name w:val="Title"/>
    <w:basedOn w:val="1"/>
    <w:link w:val="16"/>
    <w:qFormat/>
    <w:uiPriority w:val="0"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qFormat/>
    <w:uiPriority w:val="0"/>
    <w:rPr>
      <w:color w:val="954F72"/>
      <w:u w:val="single"/>
    </w:rPr>
  </w:style>
  <w:style w:type="character" w:styleId="11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页眉 字符"/>
    <w:basedOn w:val="9"/>
    <w:link w:val="4"/>
    <w:qFormat/>
    <w:uiPriority w:val="0"/>
    <w:rPr>
      <w:kern w:val="2"/>
      <w:sz w:val="18"/>
      <w:szCs w:val="18"/>
    </w:rPr>
  </w:style>
  <w:style w:type="character" w:customStyle="1" w:styleId="13">
    <w:name w:val="页脚 字符"/>
    <w:basedOn w:val="9"/>
    <w:link w:val="3"/>
    <w:qFormat/>
    <w:uiPriority w:val="0"/>
    <w:rPr>
      <w:kern w:val="2"/>
      <w:sz w:val="18"/>
      <w:szCs w:val="18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  <w:style w:type="character" w:customStyle="1" w:styleId="15">
    <w:name w:val="未处理的提及1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标题 字符"/>
    <w:basedOn w:val="9"/>
    <w:link w:val="6"/>
    <w:qFormat/>
    <w:uiPriority w:val="0"/>
    <w:rPr>
      <w:rFonts w:ascii="等线 Light" w:hAnsi="等线 Light" w:eastAsia="等线 Light" w:cs="Times New Roman"/>
      <w:b/>
      <w:bCs/>
      <w:sz w:val="32"/>
      <w:szCs w:val="32"/>
    </w:rPr>
  </w:style>
  <w:style w:type="character" w:customStyle="1" w:styleId="17">
    <w:name w:val="标题 1 字符"/>
    <w:basedOn w:val="9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8">
    <w:name w:val="微 A"/>
    <w:basedOn w:val="9"/>
    <w:qFormat/>
    <w:uiPriority w:val="0"/>
    <w:rPr>
      <w:rFonts w:ascii="Arial" w:hAnsi="Arial" w:eastAsia="微软雅黑 Light" w:cs="Arial"/>
      <w:sz w:val="22"/>
    </w:rPr>
  </w:style>
  <w:style w:type="character" w:customStyle="1" w:styleId="19">
    <w:name w:val="宋 b22 字符"/>
    <w:basedOn w:val="9"/>
    <w:qFormat/>
    <w:uiPriority w:val="0"/>
    <w:rPr>
      <w:rFonts w:hint="eastAsia" w:ascii="等线 Light" w:hAnsi="等线 Light" w:eastAsia="仿宋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504\AppData\Roaming\kingsoft\office6\templates\download\1964d8843a10e526865f7fcedd3d1b37\&#24037;&#20316;&#24635;&#32467;&#24605;&#32500;&#23548;&#22270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extobjs>
    <extobj name="C9F754DE-2CAD-44b6-B708-469DEB6407EB-7">
      <extobjdata type="C9F754DE-2CAD-44b6-B708-469DEB6407EB" data="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工作总结思维导图.docx</Template>
  <Pages>2</Pages>
  <Words>0</Words>
  <Characters>0</Characters>
  <Lines>1</Lines>
  <Paragraphs>1</Paragraphs>
  <TotalTime>5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2025-06-11T07:38:00Z</dcterms:created>
  <dc:creator>WPS_1691980095</dc:creator>
  <dc:description>https://www.docer.com/designer/detail/397517162</dc:description>
  <cp:lastModifiedBy>WPS_1691980095</cp:lastModifiedBy>
  <dcterms:modified xsi:type="dcterms:W3CDTF">2025-06-11T08:40:55Z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646BC82D24DB4C58AB3C8B76495B3F2C_11</vt:lpwstr>
  </property>
  <property fmtid="{D5CDD505-2E9C-101B-9397-08002B2CF9AE}" pid="4" name="KSOTemplateUUID">
    <vt:lpwstr>v1.0_mb_spPw7EhOW7ittJpBOq+Luw==</vt:lpwstr>
  </property>
  <property fmtid="{D5CDD505-2E9C-101B-9397-08002B2CF9AE}" pid="5" name="KSOTemplateDocerSaveRecord">
    <vt:lpwstr>eyJoZGlkIjoiMWY4M2E1NzdiNmEyNmZjZmE2NzkxNTZjN2Y0N2UxNmUiLCJ1c2VySWQiOiIxNTE5ODI0MjAxIn0=</vt:lpwstr>
  </property>
</Properties>
</file>